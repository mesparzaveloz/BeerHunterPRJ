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7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270"/>
        <w:gridCol w:w="631"/>
        <w:gridCol w:w="2609"/>
        <w:gridCol w:w="656"/>
        <w:gridCol w:w="3305"/>
        <w:gridCol w:w="3306"/>
      </w:tblGrid>
      <w:tr w:rsidR="00E77B5E" w:rsidRPr="00AE68A8" w14:paraId="6DAA5E5E" w14:textId="77777777" w:rsidTr="00B96036">
        <w:trPr>
          <w:trHeight w:val="2112"/>
        </w:trPr>
        <w:tc>
          <w:tcPr>
            <w:tcW w:w="3510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ED02AD7" w14:textId="1903BB6E" w:rsidR="00E77B5E" w:rsidRPr="00AE68A8" w:rsidRDefault="00B96036" w:rsidP="00AE68A8">
            <w:r>
              <w:rPr>
                <w:noProof/>
              </w:rPr>
              <w:drawing>
                <wp:inline distT="0" distB="0" distL="0" distR="0" wp14:anchorId="583CEA8E" wp14:editId="12EA14AC">
                  <wp:extent cx="1394460" cy="1860804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599" cy="1878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vMerge w:val="restart"/>
            <w:tcBorders>
              <w:bottom w:val="nil"/>
            </w:tcBorders>
          </w:tcPr>
          <w:p w14:paraId="13086ED9" w14:textId="77777777" w:rsidR="00E77B5E" w:rsidRPr="00AE68A8" w:rsidRDefault="00E77B5E" w:rsidP="00AE68A8"/>
        </w:tc>
        <w:tc>
          <w:tcPr>
            <w:tcW w:w="6611" w:type="dxa"/>
            <w:gridSpan w:val="2"/>
            <w:tcBorders>
              <w:bottom w:val="nil"/>
            </w:tcBorders>
          </w:tcPr>
          <w:p w14:paraId="45912E4F" w14:textId="41FDC696" w:rsidR="00E77B5E" w:rsidRPr="00AE68A8" w:rsidRDefault="00B96036" w:rsidP="00AE68A8">
            <w:pPr>
              <w:pStyle w:val="Title"/>
            </w:pPr>
            <w:r>
              <w:t>The Beer Hunters ultimate search Tool</w:t>
            </w:r>
            <w:r w:rsidR="00E77B5E" w:rsidRPr="00AE68A8">
              <w:br/>
            </w:r>
            <w:r w:rsidRPr="00B96036">
              <w:rPr>
                <w:color w:val="0070C0"/>
              </w:rPr>
              <w:t>Awesome team - 4</w:t>
            </w:r>
          </w:p>
        </w:tc>
      </w:tr>
      <w:tr w:rsidR="00E77B5E" w:rsidRPr="00B96036" w14:paraId="65625D0D" w14:textId="77777777" w:rsidTr="00B96036">
        <w:trPr>
          <w:trHeight w:val="884"/>
        </w:trPr>
        <w:tc>
          <w:tcPr>
            <w:tcW w:w="3510" w:type="dxa"/>
            <w:gridSpan w:val="3"/>
            <w:vMerge/>
          </w:tcPr>
          <w:p w14:paraId="3BF33BE7" w14:textId="77777777" w:rsidR="00E77B5E" w:rsidRPr="00AE68A8" w:rsidRDefault="00E77B5E" w:rsidP="00AE68A8"/>
        </w:tc>
        <w:tc>
          <w:tcPr>
            <w:tcW w:w="656" w:type="dxa"/>
            <w:vMerge/>
          </w:tcPr>
          <w:p w14:paraId="7D4DDB37" w14:textId="77777777" w:rsidR="00E77B5E" w:rsidRPr="00AE68A8" w:rsidRDefault="00E77B5E" w:rsidP="00AE68A8"/>
        </w:tc>
        <w:tc>
          <w:tcPr>
            <w:tcW w:w="3305" w:type="dxa"/>
            <w:vAlign w:val="bottom"/>
          </w:tcPr>
          <w:p w14:paraId="2EDFC611" w14:textId="40200E94" w:rsidR="00E77B5E" w:rsidRPr="00AE68A8" w:rsidRDefault="00B96036" w:rsidP="009B591F">
            <w:r>
              <w:t>Wed Apr 24</w:t>
            </w:r>
            <w:r w:rsidRPr="00B96036">
              <w:rPr>
                <w:vertAlign w:val="superscript"/>
              </w:rPr>
              <w:t>th</w:t>
            </w:r>
            <w:r>
              <w:t xml:space="preserve"> 2019</w:t>
            </w:r>
          </w:p>
          <w:p w14:paraId="59BE4208" w14:textId="5910828E" w:rsidR="00E77B5E" w:rsidRPr="00AE68A8" w:rsidRDefault="00B96036" w:rsidP="009B591F">
            <w:pPr>
              <w:pStyle w:val="Contact"/>
            </w:pPr>
            <w:r>
              <w:t>ITESM Coding boot camp</w:t>
            </w:r>
          </w:p>
          <w:p w14:paraId="72F80E29" w14:textId="402730FD" w:rsidR="00E77B5E" w:rsidRPr="00F05AD0" w:rsidRDefault="00B96036" w:rsidP="009B591F">
            <w:pPr>
              <w:pStyle w:val="Contact"/>
              <w:rPr>
                <w:color w:val="0070C0"/>
              </w:rPr>
            </w:pPr>
            <w:r w:rsidRPr="00F05AD0">
              <w:rPr>
                <w:color w:val="0070C0"/>
              </w:rPr>
              <w:t>Aldo Solano</w:t>
            </w:r>
          </w:p>
          <w:p w14:paraId="31443242" w14:textId="270E1F99" w:rsidR="00E77B5E" w:rsidRPr="00AE68A8" w:rsidRDefault="00B96036" w:rsidP="009B591F">
            <w:pPr>
              <w:pStyle w:val="Contact"/>
            </w:pPr>
            <w:r w:rsidRPr="00F05AD0">
              <w:rPr>
                <w:color w:val="0070C0"/>
              </w:rPr>
              <w:t>Fredrik Nilsson</w:t>
            </w:r>
          </w:p>
        </w:tc>
        <w:tc>
          <w:tcPr>
            <w:tcW w:w="3306" w:type="dxa"/>
            <w:vAlign w:val="bottom"/>
          </w:tcPr>
          <w:p w14:paraId="0E375390" w14:textId="77777777" w:rsidR="00B96036" w:rsidRPr="00B96036" w:rsidRDefault="00B96036" w:rsidP="009B591F">
            <w:pPr>
              <w:pStyle w:val="Contact"/>
              <w:rPr>
                <w:lang w:val="es-MX"/>
              </w:rPr>
            </w:pPr>
            <w:r w:rsidRPr="00B96036">
              <w:rPr>
                <w:lang w:val="es-MX"/>
              </w:rPr>
              <w:t>Project 1</w:t>
            </w:r>
          </w:p>
          <w:p w14:paraId="2048CF17" w14:textId="4ACE1D17" w:rsidR="00E77B5E" w:rsidRPr="00F05AD0" w:rsidRDefault="00B96036" w:rsidP="009B591F">
            <w:pPr>
              <w:pStyle w:val="Contact"/>
              <w:rPr>
                <w:color w:val="0070C0"/>
                <w:lang w:val="es-MX"/>
              </w:rPr>
            </w:pPr>
            <w:r w:rsidRPr="00F05AD0">
              <w:rPr>
                <w:color w:val="0070C0"/>
                <w:lang w:val="es-MX"/>
              </w:rPr>
              <w:t>Sergio Rodriguez</w:t>
            </w:r>
          </w:p>
          <w:p w14:paraId="243D7947" w14:textId="395F199C" w:rsidR="00E77B5E" w:rsidRPr="00B96036" w:rsidRDefault="00B96036" w:rsidP="009B591F">
            <w:pPr>
              <w:pStyle w:val="Contact"/>
              <w:rPr>
                <w:lang w:val="es-MX"/>
              </w:rPr>
            </w:pPr>
            <w:r w:rsidRPr="00F05AD0">
              <w:rPr>
                <w:color w:val="0070C0"/>
                <w:lang w:val="es-MX"/>
              </w:rPr>
              <w:t>Marcelino Espar</w:t>
            </w:r>
            <w:r w:rsidR="00F05AD0" w:rsidRPr="00F05AD0">
              <w:rPr>
                <w:color w:val="0070C0"/>
                <w:lang w:val="es-MX"/>
              </w:rPr>
              <w:t>za</w:t>
            </w:r>
          </w:p>
        </w:tc>
      </w:tr>
      <w:tr w:rsidR="00E77B5E" w:rsidRPr="00AE68A8" w14:paraId="517D0688" w14:textId="77777777" w:rsidTr="00B96036">
        <w:trPr>
          <w:trHeight w:val="705"/>
        </w:trPr>
        <w:tc>
          <w:tcPr>
            <w:tcW w:w="3510" w:type="dxa"/>
            <w:gridSpan w:val="3"/>
            <w:vMerge/>
          </w:tcPr>
          <w:p w14:paraId="0998A7C6" w14:textId="77777777" w:rsidR="00E77B5E" w:rsidRPr="00B96036" w:rsidRDefault="00E77B5E" w:rsidP="00AE68A8">
            <w:pPr>
              <w:rPr>
                <w:lang w:val="es-MX"/>
              </w:rPr>
            </w:pPr>
          </w:p>
        </w:tc>
        <w:tc>
          <w:tcPr>
            <w:tcW w:w="656" w:type="dxa"/>
            <w:vMerge/>
          </w:tcPr>
          <w:p w14:paraId="4069078F" w14:textId="77777777" w:rsidR="00E77B5E" w:rsidRPr="00B96036" w:rsidRDefault="00E77B5E" w:rsidP="00AE68A8">
            <w:pPr>
              <w:rPr>
                <w:lang w:val="es-MX"/>
              </w:rPr>
            </w:pPr>
          </w:p>
        </w:tc>
        <w:tc>
          <w:tcPr>
            <w:tcW w:w="6611" w:type="dxa"/>
            <w:gridSpan w:val="2"/>
            <w:vMerge w:val="restart"/>
          </w:tcPr>
          <w:p w14:paraId="1853CE5F" w14:textId="3D2744DF" w:rsidR="00E77B5E" w:rsidRPr="00AE68A8" w:rsidRDefault="00F05AD0" w:rsidP="009B591F">
            <w:pPr>
              <w:pStyle w:val="Heading1"/>
            </w:pPr>
            <w:r>
              <w:t>Description</w:t>
            </w:r>
          </w:p>
          <w:p w14:paraId="753D7E00" w14:textId="77777777" w:rsidR="00E77B5E" w:rsidRDefault="00F05AD0" w:rsidP="00AE68A8">
            <w:r>
              <w:t>Identify beer &amp; dining options in current or selected location, being aware of climate conditions</w:t>
            </w:r>
          </w:p>
          <w:p w14:paraId="6D2FB426" w14:textId="06A36B26" w:rsidR="003C7221" w:rsidRPr="00AE68A8" w:rsidRDefault="003C7221" w:rsidP="003C7221">
            <w:pPr>
              <w:pStyle w:val="Heading1"/>
            </w:pPr>
            <w:r>
              <w:t>Motivation</w:t>
            </w:r>
          </w:p>
          <w:p w14:paraId="759C1C78" w14:textId="1CFAF619" w:rsidR="003C7221" w:rsidRDefault="003C7221" w:rsidP="003C7221">
            <w:r>
              <w:t>For travelers, sometimes is hard to know beer and dining options on places to visit</w:t>
            </w:r>
          </w:p>
          <w:p w14:paraId="62BFD0C8" w14:textId="4314B6C8" w:rsidR="003C7221" w:rsidRDefault="003C7221" w:rsidP="003C7221">
            <w:r>
              <w:t xml:space="preserve">Considering the vast variety of commercial and craft beers, it is difficult to have access to detailed information to available beers in </w:t>
            </w:r>
            <w:r w:rsidR="00A84BFF">
              <w:t>a</w:t>
            </w:r>
            <w:r>
              <w:t xml:space="preserve"> specific location</w:t>
            </w:r>
          </w:p>
          <w:p w14:paraId="0CB4EB07" w14:textId="12911E70" w:rsidR="00A84BFF" w:rsidRDefault="00A84BFF" w:rsidP="003C7221">
            <w:r>
              <w:t>Being prepared for weather condition is always important</w:t>
            </w:r>
          </w:p>
          <w:p w14:paraId="64047AE7" w14:textId="6D9C1F1C" w:rsidR="00A84BFF" w:rsidRPr="00AE68A8" w:rsidRDefault="00A84BFF" w:rsidP="00A84BFF">
            <w:pPr>
              <w:pStyle w:val="Heading1"/>
            </w:pPr>
            <w:r>
              <w:t>Results</w:t>
            </w:r>
          </w:p>
          <w:p w14:paraId="1AEBE8C8" w14:textId="16FC200B" w:rsidR="00A84BFF" w:rsidRDefault="00A84BFF" w:rsidP="00A84BFF">
            <w:r>
              <w:t xml:space="preserve">In a single application, user is now able to browse beers and drill-down by Category, Style and Brand, either in current location or one selected location </w:t>
            </w:r>
          </w:p>
          <w:p w14:paraId="674DF39B" w14:textId="0FE94350" w:rsidR="00A84BFF" w:rsidRDefault="00A84BFF" w:rsidP="00A84BFF">
            <w:r>
              <w:t>Once a location is selected, application will provide current and forecast weather conditions, and will also suggest dining options. User will also be able to make a reservation on preferred place</w:t>
            </w:r>
          </w:p>
          <w:p w14:paraId="02C81D59" w14:textId="77777777" w:rsidR="00A84BFF" w:rsidRDefault="00A84BFF" w:rsidP="00A84BFF"/>
          <w:p w14:paraId="5AB4F9EA" w14:textId="297D0B18" w:rsidR="00A84BFF" w:rsidRPr="00AE68A8" w:rsidRDefault="00A84BFF" w:rsidP="00A84BFF">
            <w:pPr>
              <w:pStyle w:val="Heading1"/>
            </w:pPr>
            <w:r>
              <w:lastRenderedPageBreak/>
              <w:t>Team effort</w:t>
            </w:r>
          </w:p>
          <w:p w14:paraId="329FC09E" w14:textId="0C6D63DE" w:rsidR="00A84BFF" w:rsidRDefault="00A84BFF" w:rsidP="00A84BFF">
            <w:r>
              <w:t>A team of four worked in separate tasks, which were integrated at the end. In order to integrate individual effort a lot of communication and synchronization was required so variables, parameters can be properly managed and displayed to user</w:t>
            </w:r>
          </w:p>
          <w:p w14:paraId="5B9CE0BD" w14:textId="3E13EFF3" w:rsidR="00A84BFF" w:rsidRDefault="00A84BFF" w:rsidP="00A84BFF">
            <w:r>
              <w:t xml:space="preserve">Git Hub branches were configured to ensure a quality review before </w:t>
            </w:r>
            <w:r w:rsidR="00953F3B">
              <w:t>routines be integrated in Master repository</w:t>
            </w:r>
          </w:p>
          <w:p w14:paraId="1DE920A2" w14:textId="3505AAC0" w:rsidR="00953F3B" w:rsidRDefault="00953F3B" w:rsidP="00A84BFF">
            <w:r>
              <w:t>Although all team members actively participated on all different phases and routine’s development and testing, full effort was broken and the leaded by a team member.  Main tasks were:</w:t>
            </w:r>
          </w:p>
          <w:p w14:paraId="3574560D" w14:textId="08D4C98D" w:rsidR="00953F3B" w:rsidRDefault="00953F3B" w:rsidP="00953F3B">
            <w:pPr>
              <w:pStyle w:val="ListParagraph"/>
              <w:numPr>
                <w:ilvl w:val="0"/>
                <w:numId w:val="3"/>
              </w:numPr>
            </w:pPr>
            <w:r>
              <w:t>Git Hub repository creation and branches setup</w:t>
            </w:r>
          </w:p>
          <w:p w14:paraId="6644CD8F" w14:textId="5709D03B" w:rsidR="00953F3B" w:rsidRDefault="00953F3B" w:rsidP="00953F3B">
            <w:pPr>
              <w:pStyle w:val="ListParagraph"/>
              <w:numPr>
                <w:ilvl w:val="0"/>
                <w:numId w:val="3"/>
              </w:numPr>
            </w:pPr>
            <w:r>
              <w:t>Issues detail and Project definition in Git Hub</w:t>
            </w:r>
          </w:p>
          <w:p w14:paraId="2E8639EE" w14:textId="331D6C2E" w:rsidR="00953F3B" w:rsidRDefault="00953F3B" w:rsidP="00953F3B">
            <w:pPr>
              <w:pStyle w:val="ListParagraph"/>
              <w:numPr>
                <w:ilvl w:val="0"/>
                <w:numId w:val="3"/>
              </w:numPr>
            </w:pPr>
            <w:r>
              <w:t>Web page design</w:t>
            </w:r>
          </w:p>
          <w:p w14:paraId="0ACBFF93" w14:textId="3C460CEB" w:rsidR="00953F3B" w:rsidRDefault="00953F3B" w:rsidP="00953F3B">
            <w:pPr>
              <w:pStyle w:val="ListParagraph"/>
              <w:numPr>
                <w:ilvl w:val="0"/>
                <w:numId w:val="3"/>
              </w:numPr>
            </w:pPr>
            <w:r>
              <w:t>API research and development for Location services</w:t>
            </w:r>
          </w:p>
          <w:p w14:paraId="666A54C8" w14:textId="4784DA44" w:rsidR="00953F3B" w:rsidRDefault="00953F3B" w:rsidP="00953F3B">
            <w:pPr>
              <w:pStyle w:val="ListParagraph"/>
              <w:numPr>
                <w:ilvl w:val="0"/>
                <w:numId w:val="3"/>
              </w:numPr>
            </w:pPr>
            <w:r>
              <w:t>API research and development for Beer selection</w:t>
            </w:r>
          </w:p>
          <w:p w14:paraId="4EB64C0D" w14:textId="3FFD535E" w:rsidR="00953F3B" w:rsidRDefault="00953F3B" w:rsidP="00953F3B">
            <w:pPr>
              <w:pStyle w:val="ListParagraph"/>
              <w:numPr>
                <w:ilvl w:val="0"/>
                <w:numId w:val="3"/>
              </w:numPr>
            </w:pPr>
            <w:r>
              <w:t>Drill-down functionality to select beers</w:t>
            </w:r>
          </w:p>
          <w:p w14:paraId="74740168" w14:textId="7AEEC96D" w:rsidR="00953F3B" w:rsidRDefault="00953F3B" w:rsidP="00953F3B">
            <w:pPr>
              <w:pStyle w:val="ListParagraph"/>
              <w:numPr>
                <w:ilvl w:val="0"/>
                <w:numId w:val="3"/>
              </w:numPr>
            </w:pPr>
            <w:r>
              <w:t>API research and development to get weather conditions</w:t>
            </w:r>
          </w:p>
          <w:p w14:paraId="35B24E83" w14:textId="5ADEF039" w:rsidR="00953F3B" w:rsidRDefault="00953F3B" w:rsidP="00953F3B">
            <w:pPr>
              <w:pStyle w:val="ListParagraph"/>
              <w:numPr>
                <w:ilvl w:val="0"/>
                <w:numId w:val="3"/>
              </w:numPr>
            </w:pPr>
            <w:r>
              <w:t>API research and development to suggest dining places</w:t>
            </w:r>
          </w:p>
          <w:p w14:paraId="35B2A867" w14:textId="3A0A660F" w:rsidR="00953F3B" w:rsidRDefault="00953F3B" w:rsidP="00953F3B">
            <w:pPr>
              <w:pStyle w:val="ListParagraph"/>
              <w:numPr>
                <w:ilvl w:val="0"/>
                <w:numId w:val="3"/>
              </w:numPr>
            </w:pPr>
            <w:r>
              <w:t>API research and development to identify events in selected location</w:t>
            </w:r>
          </w:p>
          <w:p w14:paraId="75764983" w14:textId="322F3AC7" w:rsidR="00A925EE" w:rsidRPr="00AE68A8" w:rsidRDefault="00A925EE" w:rsidP="00A925EE">
            <w:pPr>
              <w:pStyle w:val="Heading1"/>
            </w:pPr>
            <w:r>
              <w:t>Individual Responsibilities</w:t>
            </w:r>
          </w:p>
          <w:p w14:paraId="5422EB98" w14:textId="65D5EBC1" w:rsidR="00A84BFF" w:rsidRDefault="00A925EE" w:rsidP="00A925EE">
            <w:r>
              <w:t>Even though it was a very balanced team in which all team members provided their input along the different stages of the project, I did suggest segregation of issues and wording of them accordingly to Agile methodology.</w:t>
            </w:r>
          </w:p>
          <w:p w14:paraId="5AC23596" w14:textId="52C35B06" w:rsidR="00A925EE" w:rsidRDefault="00A925EE" w:rsidP="00A925EE">
            <w:r>
              <w:t xml:space="preserve">I work also identifying available API’s to use. Some API provides prevent usage of API keys in </w:t>
            </w:r>
            <w:proofErr w:type="spellStart"/>
            <w:r>
              <w:t>Javascript</w:t>
            </w:r>
            <w:proofErr w:type="spellEnd"/>
            <w:r>
              <w:t xml:space="preserve"> since key can be exposed. Some other providers require to evaluate application where API is going to be use to ensure it will be properly used. I did also find that some API providers take a long time to provide Keys. All these conditions were a challenge considered the limited time we had</w:t>
            </w:r>
          </w:p>
          <w:p w14:paraId="2B87D072" w14:textId="14546209" w:rsidR="00A925EE" w:rsidRDefault="00A925EE" w:rsidP="00A925EE"/>
          <w:p w14:paraId="0441A4BA" w14:textId="77777777" w:rsidR="00A925EE" w:rsidRDefault="00A925EE" w:rsidP="00A925EE"/>
          <w:p w14:paraId="1DDE4FBB" w14:textId="3B76AC78" w:rsidR="00A925EE" w:rsidRPr="00AE68A8" w:rsidRDefault="00A925EE" w:rsidP="00A925EE">
            <w:pPr>
              <w:pStyle w:val="Heading1"/>
            </w:pPr>
            <w:r>
              <w:lastRenderedPageBreak/>
              <w:t>Improvements</w:t>
            </w:r>
          </w:p>
          <w:p w14:paraId="7A83659E" w14:textId="0E7DF048" w:rsidR="00A925EE" w:rsidRDefault="00911E74" w:rsidP="00A925EE">
            <w:r>
              <w:t>Since some API providers grant their keys after 3-4 weeks, with more time, we could use better API’s</w:t>
            </w:r>
          </w:p>
          <w:p w14:paraId="1077ABB0" w14:textId="09F00FB2" w:rsidR="00911E74" w:rsidRDefault="00911E74" w:rsidP="00A925EE">
            <w:r>
              <w:t>Another way to improve it is paying to more sophisticated API providers</w:t>
            </w:r>
            <w:bookmarkStart w:id="0" w:name="_GoBack"/>
            <w:bookmarkEnd w:id="0"/>
          </w:p>
          <w:p w14:paraId="5DC108D7" w14:textId="77777777" w:rsidR="00F05AD0" w:rsidRPr="00AE68A8" w:rsidRDefault="00F05AD0" w:rsidP="00AE68A8"/>
        </w:tc>
      </w:tr>
      <w:tr w:rsidR="00E77B5E" w:rsidRPr="00AE68A8" w14:paraId="6D34FA53" w14:textId="77777777" w:rsidTr="00B96036">
        <w:trPr>
          <w:trHeight w:val="1164"/>
        </w:trPr>
        <w:tc>
          <w:tcPr>
            <w:tcW w:w="270" w:type="dxa"/>
          </w:tcPr>
          <w:p w14:paraId="447074DC" w14:textId="77777777" w:rsidR="00E77B5E" w:rsidRPr="00AE68A8" w:rsidRDefault="00E77B5E" w:rsidP="00AE68A8"/>
        </w:tc>
        <w:tc>
          <w:tcPr>
            <w:tcW w:w="3240" w:type="dxa"/>
            <w:gridSpan w:val="2"/>
          </w:tcPr>
          <w:p w14:paraId="293FF384" w14:textId="77777777" w:rsidR="00E77B5E" w:rsidRPr="00AE68A8" w:rsidRDefault="00E77B5E" w:rsidP="00AE68A8"/>
        </w:tc>
        <w:tc>
          <w:tcPr>
            <w:tcW w:w="656" w:type="dxa"/>
            <w:vMerge/>
          </w:tcPr>
          <w:p w14:paraId="156DCF65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30BA1143" w14:textId="77777777" w:rsidR="00E77B5E" w:rsidRPr="00AE68A8" w:rsidRDefault="00E77B5E" w:rsidP="00AE68A8"/>
        </w:tc>
      </w:tr>
      <w:tr w:rsidR="00E77B5E" w:rsidRPr="00AE68A8" w14:paraId="7F510589" w14:textId="77777777" w:rsidTr="00B96036">
        <w:trPr>
          <w:trHeight w:val="543"/>
        </w:trPr>
        <w:tc>
          <w:tcPr>
            <w:tcW w:w="270" w:type="dxa"/>
          </w:tcPr>
          <w:p w14:paraId="24742AD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79BD76B" w14:textId="105033AE" w:rsidR="00E77B5E" w:rsidRPr="00AE68A8" w:rsidRDefault="00E77B5E" w:rsidP="00CC1E8B">
            <w:pPr>
              <w:pStyle w:val="Contact"/>
            </w:pPr>
          </w:p>
        </w:tc>
        <w:tc>
          <w:tcPr>
            <w:tcW w:w="2609" w:type="dxa"/>
            <w:vAlign w:val="center"/>
          </w:tcPr>
          <w:p w14:paraId="50A3D386" w14:textId="1BC93057" w:rsidR="00E77B5E" w:rsidRPr="00AE68A8" w:rsidRDefault="00E77B5E" w:rsidP="00AE68A8">
            <w:pPr>
              <w:pStyle w:val="Information"/>
            </w:pPr>
          </w:p>
          <w:p w14:paraId="37F6A99A" w14:textId="79F71AA5" w:rsidR="00E77B5E" w:rsidRPr="00AE68A8" w:rsidRDefault="00E77B5E" w:rsidP="00AE68A8">
            <w:pPr>
              <w:pStyle w:val="Information"/>
            </w:pPr>
          </w:p>
        </w:tc>
        <w:tc>
          <w:tcPr>
            <w:tcW w:w="656" w:type="dxa"/>
            <w:vMerge/>
          </w:tcPr>
          <w:p w14:paraId="0CD53E55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6BC4FDFF" w14:textId="77777777" w:rsidR="00E77B5E" w:rsidRPr="00AE68A8" w:rsidRDefault="00E77B5E" w:rsidP="00AE68A8"/>
        </w:tc>
      </w:tr>
      <w:tr w:rsidR="00E77B5E" w:rsidRPr="00AE68A8" w14:paraId="4916A6D5" w14:textId="77777777" w:rsidTr="00B96036">
        <w:trPr>
          <w:trHeight w:val="183"/>
        </w:trPr>
        <w:tc>
          <w:tcPr>
            <w:tcW w:w="270" w:type="dxa"/>
          </w:tcPr>
          <w:p w14:paraId="624E5A2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240" w:type="dxa"/>
            <w:gridSpan w:val="2"/>
            <w:vAlign w:val="center"/>
          </w:tcPr>
          <w:p w14:paraId="72E61822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656" w:type="dxa"/>
            <w:vMerge/>
          </w:tcPr>
          <w:p w14:paraId="0038BB81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1B7DEDC0" w14:textId="77777777" w:rsidR="00E77B5E" w:rsidRPr="00AE68A8" w:rsidRDefault="00E77B5E" w:rsidP="00AE68A8"/>
        </w:tc>
      </w:tr>
      <w:tr w:rsidR="00E77B5E" w:rsidRPr="00AE68A8" w14:paraId="59F5086C" w14:textId="77777777" w:rsidTr="00B96036">
        <w:trPr>
          <w:trHeight w:val="624"/>
        </w:trPr>
        <w:tc>
          <w:tcPr>
            <w:tcW w:w="270" w:type="dxa"/>
          </w:tcPr>
          <w:p w14:paraId="050B1791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593D585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35FC7021" wp14:editId="30667CB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7544A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09" w:type="dxa"/>
            <w:vAlign w:val="center"/>
          </w:tcPr>
          <w:p w14:paraId="6372F980" w14:textId="4796BDA1" w:rsidR="00E77B5E" w:rsidRPr="00AE68A8" w:rsidRDefault="00B96036" w:rsidP="00AE68A8">
            <w:pPr>
              <w:pStyle w:val="Information"/>
            </w:pPr>
            <w:r>
              <w:t>+52 1 (81) 8654 2798</w:t>
            </w:r>
          </w:p>
        </w:tc>
        <w:tc>
          <w:tcPr>
            <w:tcW w:w="656" w:type="dxa"/>
            <w:vMerge/>
          </w:tcPr>
          <w:p w14:paraId="4CDA8774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768B52D1" w14:textId="77777777" w:rsidR="00E77B5E" w:rsidRPr="00AE68A8" w:rsidRDefault="00E77B5E" w:rsidP="00AE68A8"/>
        </w:tc>
      </w:tr>
      <w:tr w:rsidR="00E77B5E" w:rsidRPr="00AE68A8" w14:paraId="444E7F29" w14:textId="77777777" w:rsidTr="00B96036">
        <w:trPr>
          <w:trHeight w:val="183"/>
        </w:trPr>
        <w:tc>
          <w:tcPr>
            <w:tcW w:w="270" w:type="dxa"/>
          </w:tcPr>
          <w:p w14:paraId="2850F1A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240" w:type="dxa"/>
            <w:gridSpan w:val="2"/>
            <w:vAlign w:val="center"/>
          </w:tcPr>
          <w:p w14:paraId="4454368A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656" w:type="dxa"/>
            <w:vMerge/>
          </w:tcPr>
          <w:p w14:paraId="6DBD2AEA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0D244A99" w14:textId="77777777" w:rsidR="00E77B5E" w:rsidRPr="00AE68A8" w:rsidRDefault="00E77B5E" w:rsidP="00AE68A8"/>
        </w:tc>
      </w:tr>
      <w:tr w:rsidR="00E77B5E" w:rsidRPr="00AE68A8" w14:paraId="2C8DFCD4" w14:textId="77777777" w:rsidTr="00B96036">
        <w:trPr>
          <w:trHeight w:val="633"/>
        </w:trPr>
        <w:tc>
          <w:tcPr>
            <w:tcW w:w="270" w:type="dxa"/>
          </w:tcPr>
          <w:p w14:paraId="12712ED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1F045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66CBC422" wp14:editId="3230410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5BB4B6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09" w:type="dxa"/>
            <w:vAlign w:val="center"/>
          </w:tcPr>
          <w:p w14:paraId="0FF6385A" w14:textId="1A454732" w:rsidR="00E77B5E" w:rsidRPr="00AE68A8" w:rsidRDefault="00B96036" w:rsidP="00AE68A8">
            <w:pPr>
              <w:pStyle w:val="Information"/>
            </w:pPr>
            <w:r>
              <w:t>Marcelino.esparza@live.com</w:t>
            </w:r>
          </w:p>
        </w:tc>
        <w:tc>
          <w:tcPr>
            <w:tcW w:w="656" w:type="dxa"/>
            <w:vMerge/>
          </w:tcPr>
          <w:p w14:paraId="73DC97C1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70B6B6C1" w14:textId="77777777" w:rsidR="00E77B5E" w:rsidRPr="00AE68A8" w:rsidRDefault="00E77B5E" w:rsidP="00AE68A8"/>
        </w:tc>
      </w:tr>
      <w:tr w:rsidR="00E77B5E" w:rsidRPr="00AE68A8" w14:paraId="1F39AA13" w14:textId="77777777" w:rsidTr="00B96036">
        <w:trPr>
          <w:trHeight w:val="174"/>
        </w:trPr>
        <w:tc>
          <w:tcPr>
            <w:tcW w:w="270" w:type="dxa"/>
          </w:tcPr>
          <w:p w14:paraId="5E292E73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240" w:type="dxa"/>
            <w:gridSpan w:val="2"/>
            <w:vAlign w:val="center"/>
          </w:tcPr>
          <w:p w14:paraId="6CE7DF05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656" w:type="dxa"/>
            <w:vMerge/>
          </w:tcPr>
          <w:p w14:paraId="1663BC94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0B4633B0" w14:textId="77777777" w:rsidR="00E77B5E" w:rsidRPr="00AE68A8" w:rsidRDefault="00E77B5E" w:rsidP="00AE68A8"/>
        </w:tc>
      </w:tr>
      <w:tr w:rsidR="00E77B5E" w:rsidRPr="00AE68A8" w14:paraId="715D194F" w14:textId="77777777" w:rsidTr="00B96036">
        <w:trPr>
          <w:trHeight w:val="633"/>
        </w:trPr>
        <w:tc>
          <w:tcPr>
            <w:tcW w:w="270" w:type="dxa"/>
          </w:tcPr>
          <w:p w14:paraId="023E6B2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FA17F4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03B092E" wp14:editId="73DBCB33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305FD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4tknEHjQAAKQAAQAOAAAAAAAAAAAAAAAAADoC&#10;AABkcnMvZTJvRG9jLnhtbFBLAQItAAoAAAAAAAAAIQCXbX+acwMAAHMDAAAUAAAAAAAAAAAAAAAA&#10;AIQ2AABkcnMvbWVkaWEvaW1hZ2UxLnBuZ1BLAQItABQABgAIAAAAIQA7Bse+2gAAAAMBAAAPAAAA&#10;AAAAAAAAAAAAACk6AABkcnMvZG93bnJldi54bWxQSwECLQAUAAYACAAAACEAqiYOvrwAAAAhAQAA&#10;GQAAAAAAAAAAAAAAAAAwOwAAZHJzL19yZWxzL2Uyb0RvYy54bWwucmVsc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7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09" w:type="dxa"/>
            <w:vAlign w:val="center"/>
          </w:tcPr>
          <w:p w14:paraId="619B8A0D" w14:textId="7FEA38BD" w:rsidR="00E77B5E" w:rsidRPr="00AE68A8" w:rsidRDefault="00B96036" w:rsidP="00AE68A8">
            <w:pPr>
              <w:pStyle w:val="Information"/>
            </w:pPr>
            <w:r w:rsidRPr="00B96036">
              <w:t>https://fredriknilssonmillan.github.io/awesome_team_project/#</w:t>
            </w:r>
          </w:p>
        </w:tc>
        <w:tc>
          <w:tcPr>
            <w:tcW w:w="656" w:type="dxa"/>
            <w:vMerge/>
          </w:tcPr>
          <w:p w14:paraId="270BF05D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1010D8E2" w14:textId="77777777" w:rsidR="00E77B5E" w:rsidRPr="00AE68A8" w:rsidRDefault="00E77B5E" w:rsidP="00AE68A8"/>
        </w:tc>
      </w:tr>
      <w:tr w:rsidR="00E77B5E" w:rsidRPr="00AE68A8" w14:paraId="1E016560" w14:textId="77777777" w:rsidTr="00B96036">
        <w:trPr>
          <w:trHeight w:val="2448"/>
        </w:trPr>
        <w:tc>
          <w:tcPr>
            <w:tcW w:w="270" w:type="dxa"/>
          </w:tcPr>
          <w:p w14:paraId="1BA0E948" w14:textId="77777777" w:rsidR="00E77B5E" w:rsidRPr="00AE68A8" w:rsidRDefault="00E77B5E" w:rsidP="00AE68A8"/>
        </w:tc>
        <w:tc>
          <w:tcPr>
            <w:tcW w:w="3240" w:type="dxa"/>
            <w:gridSpan w:val="2"/>
          </w:tcPr>
          <w:p w14:paraId="0722331F" w14:textId="77777777" w:rsidR="00E77B5E" w:rsidRPr="00AE68A8" w:rsidRDefault="00E77B5E" w:rsidP="00AE68A8"/>
        </w:tc>
        <w:tc>
          <w:tcPr>
            <w:tcW w:w="656" w:type="dxa"/>
          </w:tcPr>
          <w:p w14:paraId="460FD612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68945803" w14:textId="77777777" w:rsidR="00E77B5E" w:rsidRPr="00AE68A8" w:rsidRDefault="00E77B5E" w:rsidP="00AE68A8"/>
        </w:tc>
      </w:tr>
    </w:tbl>
    <w:p w14:paraId="369AD823" w14:textId="77777777" w:rsidR="007F5B63" w:rsidRPr="00CE1E3D" w:rsidRDefault="007F5B63" w:rsidP="009B591F"/>
    <w:sectPr w:rsidR="007F5B63" w:rsidRPr="00CE1E3D" w:rsidSect="00E77B5E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30D2FD" w14:textId="77777777" w:rsidR="002800F9" w:rsidRDefault="002800F9" w:rsidP="00590471">
      <w:r>
        <w:separator/>
      </w:r>
    </w:p>
  </w:endnote>
  <w:endnote w:type="continuationSeparator" w:id="0">
    <w:p w14:paraId="22BA1B9A" w14:textId="77777777" w:rsidR="002800F9" w:rsidRDefault="002800F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91956" w14:textId="77777777" w:rsidR="002800F9" w:rsidRDefault="002800F9" w:rsidP="00590471">
      <w:r>
        <w:separator/>
      </w:r>
    </w:p>
  </w:footnote>
  <w:footnote w:type="continuationSeparator" w:id="0">
    <w:p w14:paraId="57147DA7" w14:textId="77777777" w:rsidR="002800F9" w:rsidRDefault="002800F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8FD44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0A435C0" wp14:editId="06AECE16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14C4F42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C0212"/>
    <w:multiLevelType w:val="hybridMultilevel"/>
    <w:tmpl w:val="18085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D8"/>
    <w:rsid w:val="00055B72"/>
    <w:rsid w:val="00060042"/>
    <w:rsid w:val="0008685D"/>
    <w:rsid w:val="00112FD7"/>
    <w:rsid w:val="001253DD"/>
    <w:rsid w:val="00150ABD"/>
    <w:rsid w:val="00222466"/>
    <w:rsid w:val="00236632"/>
    <w:rsid w:val="002800F9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C722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619D8"/>
    <w:rsid w:val="007F5B63"/>
    <w:rsid w:val="00803A0A"/>
    <w:rsid w:val="00846CB9"/>
    <w:rsid w:val="008A1E6E"/>
    <w:rsid w:val="008B108C"/>
    <w:rsid w:val="008C2CFC"/>
    <w:rsid w:val="00911E74"/>
    <w:rsid w:val="009475DC"/>
    <w:rsid w:val="00953F3B"/>
    <w:rsid w:val="00967B93"/>
    <w:rsid w:val="009B591F"/>
    <w:rsid w:val="00A31B16"/>
    <w:rsid w:val="00A84BFF"/>
    <w:rsid w:val="00A925EE"/>
    <w:rsid w:val="00AE68A8"/>
    <w:rsid w:val="00B4277C"/>
    <w:rsid w:val="00B6466C"/>
    <w:rsid w:val="00B76CDA"/>
    <w:rsid w:val="00B96036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05AD0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B50AA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paragraph" w:styleId="BalloonText">
    <w:name w:val="Balloon Text"/>
    <w:basedOn w:val="Normal"/>
    <w:link w:val="BalloonTextChar"/>
    <w:uiPriority w:val="99"/>
    <w:semiHidden/>
    <w:unhideWhenUsed/>
    <w:rsid w:val="00B4277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77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CA9A9E-BCA9-4B3B-911B-E287D4540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3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2019-04-24T00:33:00Z</dcterms:created>
  <dcterms:modified xsi:type="dcterms:W3CDTF">2019-04-24T03:49:00Z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